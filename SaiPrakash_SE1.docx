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420F9" w14:textId="1F9005DD" w:rsidR="00C464B7" w:rsidRPr="009442D5" w:rsidRDefault="00360EEF" w:rsidP="00360EEF">
      <w:pPr>
        <w:spacing w:after="0" w:line="240" w:lineRule="auto"/>
        <w:jc w:val="center"/>
        <w:rPr>
          <w:rFonts w:cstheme="minorHAnsi"/>
          <w:color w:val="0070C0"/>
          <w:sz w:val="40"/>
          <w:szCs w:val="40"/>
        </w:rPr>
      </w:pPr>
      <w:r w:rsidRPr="009442D5">
        <w:rPr>
          <w:rFonts w:cstheme="minorHAnsi"/>
          <w:color w:val="0070C0"/>
          <w:sz w:val="40"/>
          <w:szCs w:val="40"/>
        </w:rPr>
        <w:t>Prakash</w:t>
      </w:r>
      <w:r w:rsidR="009442D5">
        <w:rPr>
          <w:rFonts w:cstheme="minorHAnsi"/>
          <w:color w:val="0070C0"/>
          <w:sz w:val="40"/>
          <w:szCs w:val="40"/>
        </w:rPr>
        <w:t xml:space="preserve"> Madderla</w:t>
      </w:r>
    </w:p>
    <w:p w14:paraId="7981B011" w14:textId="4F9E73C9" w:rsidR="00A43FE4" w:rsidRPr="009442D5" w:rsidRDefault="00B7044F" w:rsidP="00360EEF">
      <w:pPr>
        <w:spacing w:after="0" w:line="240" w:lineRule="auto"/>
        <w:jc w:val="center"/>
        <w:rPr>
          <w:rFonts w:cstheme="minorHAnsi"/>
          <w:sz w:val="22"/>
          <w:szCs w:val="22"/>
        </w:rPr>
      </w:pPr>
      <w:r w:rsidRPr="00B7044F">
        <w:rPr>
          <w:rFonts w:cstheme="minorHAnsi"/>
          <w:sz w:val="22"/>
          <w:szCs w:val="22"/>
        </w:rPr>
        <w:t>Chicago, IL</w:t>
      </w:r>
      <w:r w:rsidR="00C464B7" w:rsidRPr="009442D5">
        <w:rPr>
          <w:rFonts w:cstheme="minorHAnsi"/>
          <w:sz w:val="22"/>
          <w:szCs w:val="22"/>
        </w:rPr>
        <w:t xml:space="preserve">| </w:t>
      </w:r>
      <w:r w:rsidR="00110300" w:rsidRPr="009442D5">
        <w:rPr>
          <w:rFonts w:cstheme="minorHAnsi"/>
          <w:sz w:val="22"/>
          <w:szCs w:val="22"/>
        </w:rPr>
        <w:t>+1 (</w:t>
      </w:r>
      <w:r w:rsidR="00B94759" w:rsidRPr="009442D5">
        <w:rPr>
          <w:rFonts w:cstheme="minorHAnsi"/>
          <w:sz w:val="22"/>
          <w:szCs w:val="22"/>
        </w:rPr>
        <w:t>859</w:t>
      </w:r>
      <w:r w:rsidR="00110300" w:rsidRPr="009442D5">
        <w:rPr>
          <w:rFonts w:cstheme="minorHAnsi"/>
          <w:sz w:val="22"/>
          <w:szCs w:val="22"/>
        </w:rPr>
        <w:t>)-</w:t>
      </w:r>
      <w:r w:rsidR="00B94759" w:rsidRPr="009442D5">
        <w:rPr>
          <w:rFonts w:cstheme="minorHAnsi"/>
          <w:sz w:val="22"/>
          <w:szCs w:val="22"/>
        </w:rPr>
        <w:t>208</w:t>
      </w:r>
      <w:r w:rsidR="00110300" w:rsidRPr="009442D5">
        <w:rPr>
          <w:rFonts w:cstheme="minorHAnsi"/>
          <w:sz w:val="22"/>
          <w:szCs w:val="22"/>
        </w:rPr>
        <w:t>-</w:t>
      </w:r>
      <w:r w:rsidR="00B94759" w:rsidRPr="009442D5">
        <w:rPr>
          <w:rFonts w:cstheme="minorHAnsi"/>
          <w:sz w:val="22"/>
          <w:szCs w:val="22"/>
        </w:rPr>
        <w:t>9546</w:t>
      </w:r>
      <w:r w:rsidR="00110300" w:rsidRPr="009442D5">
        <w:rPr>
          <w:rFonts w:cstheme="minorHAnsi"/>
          <w:sz w:val="22"/>
          <w:szCs w:val="22"/>
        </w:rPr>
        <w:t xml:space="preserve"> </w:t>
      </w:r>
      <w:r w:rsidR="005E5FA5" w:rsidRPr="009442D5">
        <w:rPr>
          <w:rFonts w:cstheme="minorHAnsi"/>
          <w:sz w:val="22"/>
          <w:szCs w:val="22"/>
        </w:rPr>
        <w:t>|</w:t>
      </w:r>
      <w:r w:rsidR="00A43FE4" w:rsidRPr="009442D5">
        <w:rPr>
          <w:rFonts w:cstheme="minorHAnsi"/>
          <w:sz w:val="22"/>
          <w:szCs w:val="22"/>
        </w:rPr>
        <w:t xml:space="preserve"> </w:t>
      </w:r>
      <w:hyperlink r:id="rId8" w:history="1">
        <w:r w:rsidR="00B94759" w:rsidRPr="009442D5">
          <w:rPr>
            <w:rStyle w:val="Hyperlink"/>
            <w:rFonts w:cstheme="minorHAnsi"/>
            <w:sz w:val="22"/>
            <w:szCs w:val="22"/>
          </w:rPr>
          <w:t>saiprakashm226@gmail.com</w:t>
        </w:r>
      </w:hyperlink>
      <w:r w:rsidR="00110300" w:rsidRPr="009442D5">
        <w:rPr>
          <w:rFonts w:cstheme="minorHAnsi"/>
          <w:sz w:val="22"/>
          <w:szCs w:val="22"/>
        </w:rPr>
        <w:t xml:space="preserve"> | </w:t>
      </w:r>
      <w:hyperlink r:id="rId9" w:history="1">
        <w:r w:rsidR="00B94759" w:rsidRPr="009442D5">
          <w:rPr>
            <w:rStyle w:val="Hyperlink"/>
            <w:rFonts w:cstheme="minorHAnsi"/>
            <w:sz w:val="22"/>
            <w:szCs w:val="22"/>
          </w:rPr>
          <w:t>LinkedIn</w:t>
        </w:r>
      </w:hyperlink>
      <w:r w:rsidR="00110300" w:rsidRPr="009442D5">
        <w:rPr>
          <w:rFonts w:cstheme="minorHAnsi"/>
          <w:sz w:val="22"/>
          <w:szCs w:val="22"/>
        </w:rPr>
        <w:t xml:space="preserve"> </w:t>
      </w:r>
    </w:p>
    <w:p w14:paraId="04B81CAF" w14:textId="77777777" w:rsidR="009442D5" w:rsidRPr="009442D5" w:rsidRDefault="009442D5" w:rsidP="009442D5">
      <w:pPr>
        <w:shd w:val="clear" w:color="auto" w:fill="F2F2F2" w:themeFill="background1" w:themeFillShade="F2"/>
        <w:spacing w:after="0" w:line="240" w:lineRule="auto"/>
        <w:rPr>
          <w:rFonts w:cstheme="minorHAnsi"/>
          <w:b/>
          <w:bCs/>
          <w:szCs w:val="21"/>
        </w:rPr>
      </w:pPr>
      <w:r w:rsidRPr="009442D5">
        <w:rPr>
          <w:rFonts w:cstheme="minorHAnsi"/>
          <w:b/>
          <w:bCs/>
          <w:sz w:val="24"/>
          <w:szCs w:val="21"/>
        </w:rPr>
        <w:t>SUMMARY</w:t>
      </w:r>
    </w:p>
    <w:p w14:paraId="26311A53" w14:textId="14C3E30B" w:rsidR="009442D5" w:rsidRPr="009442D5" w:rsidRDefault="009442D5" w:rsidP="009442D5">
      <w:pPr>
        <w:spacing w:after="0" w:line="240" w:lineRule="auto"/>
        <w:rPr>
          <w:rFonts w:cstheme="minorHAnsi"/>
          <w:sz w:val="21"/>
          <w:szCs w:val="21"/>
        </w:rPr>
      </w:pPr>
      <w:r w:rsidRPr="009442D5">
        <w:rPr>
          <w:rFonts w:cstheme="minorHAnsi"/>
          <w:sz w:val="21"/>
          <w:szCs w:val="21"/>
        </w:rPr>
        <w:t>Senior Software Engineer with 5+ years of experience building scalable, distributed, and high-availability applications in healthcare and enterprise domains. Skilled in full-stack development (Angular, React, Java, .NET), cloud infrastructure (AWS, Azure), CI/CD automation, and mentoring teams. Proven ability to deliver robust solutions, improve system performance, and apply AI/ML technologies to enhance product functionality.</w:t>
      </w:r>
    </w:p>
    <w:p w14:paraId="0B4B7778" w14:textId="652EB597" w:rsidR="009B364E" w:rsidRPr="009442D5" w:rsidRDefault="0048614A" w:rsidP="007916AF">
      <w:pPr>
        <w:shd w:val="clear" w:color="auto" w:fill="F2F2F2" w:themeFill="background1" w:themeFillShade="F2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442D5">
        <w:rPr>
          <w:rFonts w:cstheme="minorHAnsi"/>
          <w:b/>
          <w:bCs/>
          <w:sz w:val="24"/>
          <w:szCs w:val="24"/>
        </w:rPr>
        <w:t>SKILLS</w:t>
      </w:r>
    </w:p>
    <w:p w14:paraId="7FAC67D2" w14:textId="77777777" w:rsidR="009442D5" w:rsidRPr="009442D5" w:rsidRDefault="00277B72" w:rsidP="009442D5">
      <w:pPr>
        <w:spacing w:after="0" w:line="240" w:lineRule="auto"/>
        <w:ind w:left="2160" w:hanging="2160"/>
        <w:rPr>
          <w:rFonts w:cstheme="minorHAnsi"/>
          <w:sz w:val="21"/>
          <w:szCs w:val="21"/>
        </w:rPr>
      </w:pPr>
      <w:r w:rsidRPr="009442D5">
        <w:rPr>
          <w:rFonts w:cstheme="minorHAnsi"/>
          <w:b/>
          <w:bCs/>
          <w:sz w:val="21"/>
          <w:szCs w:val="21"/>
        </w:rPr>
        <w:t>Programming</w:t>
      </w:r>
      <w:r w:rsidR="00360EEF" w:rsidRPr="009442D5">
        <w:rPr>
          <w:rFonts w:cstheme="minorHAnsi"/>
          <w:b/>
          <w:bCs/>
          <w:sz w:val="21"/>
          <w:szCs w:val="21"/>
        </w:rPr>
        <w:tab/>
      </w:r>
      <w:r w:rsidR="009442D5" w:rsidRPr="009442D5">
        <w:rPr>
          <w:rFonts w:cstheme="minorHAnsi"/>
          <w:sz w:val="21"/>
          <w:szCs w:val="21"/>
        </w:rPr>
        <w:t xml:space="preserve">Angular (16+), React.js, TypeScript, JavaScript, HTML, CSS/SCSS, Node.js, Java (Spring Boot), C#, .NET, Python, Golang, REST APIs, GraphQL </w:t>
      </w:r>
    </w:p>
    <w:p w14:paraId="6A9B616C" w14:textId="12D35B0C" w:rsidR="00050B63" w:rsidRPr="009442D5" w:rsidRDefault="0048614A" w:rsidP="009442D5">
      <w:pPr>
        <w:spacing w:after="0" w:line="240" w:lineRule="auto"/>
        <w:ind w:left="2160" w:hanging="2160"/>
        <w:rPr>
          <w:rFonts w:cstheme="minorHAnsi"/>
          <w:sz w:val="21"/>
          <w:szCs w:val="21"/>
        </w:rPr>
      </w:pPr>
      <w:r w:rsidRPr="009442D5">
        <w:rPr>
          <w:rFonts w:cstheme="minorHAnsi"/>
          <w:b/>
          <w:bCs/>
          <w:sz w:val="21"/>
          <w:szCs w:val="21"/>
        </w:rPr>
        <w:t>Cloud &amp; DevOps</w:t>
      </w:r>
      <w:r w:rsidRPr="009442D5">
        <w:rPr>
          <w:rFonts w:cstheme="minorHAnsi"/>
          <w:b/>
          <w:bCs/>
          <w:sz w:val="21"/>
          <w:szCs w:val="21"/>
        </w:rPr>
        <w:tab/>
      </w:r>
      <w:r w:rsidR="009442D5" w:rsidRPr="009442D5">
        <w:rPr>
          <w:rFonts w:cstheme="minorHAnsi"/>
          <w:sz w:val="21"/>
          <w:szCs w:val="21"/>
        </w:rPr>
        <w:t>AWS (EKS, S3, Lambda, DynamoDB, SQS, CloudWatch), Azure, Terraform, Octopus Deploy, Kubernetes, Docker, CI/CD pipelines</w:t>
      </w:r>
    </w:p>
    <w:p w14:paraId="72CCFE1F" w14:textId="706C7A09" w:rsidR="00360EEF" w:rsidRPr="009442D5" w:rsidRDefault="00F30E98" w:rsidP="00050B63">
      <w:pPr>
        <w:spacing w:after="0" w:line="240" w:lineRule="auto"/>
        <w:ind w:left="2160" w:hanging="2160"/>
        <w:rPr>
          <w:rFonts w:cstheme="minorHAnsi"/>
          <w:sz w:val="21"/>
          <w:szCs w:val="21"/>
        </w:rPr>
      </w:pPr>
      <w:r w:rsidRPr="009442D5">
        <w:rPr>
          <w:rFonts w:cstheme="minorHAnsi"/>
          <w:b/>
          <w:bCs/>
          <w:sz w:val="21"/>
          <w:szCs w:val="21"/>
        </w:rPr>
        <w:t>Databases</w:t>
      </w:r>
      <w:r w:rsidR="00050B63" w:rsidRPr="009442D5">
        <w:rPr>
          <w:rFonts w:cstheme="minorHAnsi"/>
          <w:sz w:val="21"/>
          <w:szCs w:val="21"/>
        </w:rPr>
        <w:tab/>
      </w:r>
      <w:r w:rsidR="009442D5" w:rsidRPr="009442D5">
        <w:rPr>
          <w:rFonts w:cstheme="minorHAnsi"/>
          <w:sz w:val="21"/>
          <w:szCs w:val="21"/>
        </w:rPr>
        <w:t>PostgreSQL, MySQL, Oracle, MongoDB</w:t>
      </w:r>
    </w:p>
    <w:p w14:paraId="058A5A1B" w14:textId="77777777" w:rsidR="009442D5" w:rsidRPr="009442D5" w:rsidRDefault="00277B72" w:rsidP="00277B72">
      <w:pPr>
        <w:spacing w:after="0" w:line="240" w:lineRule="auto"/>
        <w:ind w:left="2160" w:hanging="2160"/>
        <w:rPr>
          <w:rFonts w:cstheme="minorHAnsi"/>
          <w:b/>
          <w:bCs/>
          <w:sz w:val="22"/>
          <w:szCs w:val="22"/>
        </w:rPr>
      </w:pPr>
      <w:r w:rsidRPr="009442D5">
        <w:rPr>
          <w:rFonts w:cstheme="minorHAnsi"/>
          <w:b/>
          <w:bCs/>
          <w:sz w:val="21"/>
          <w:szCs w:val="21"/>
        </w:rPr>
        <w:t xml:space="preserve">Testing &amp; </w:t>
      </w:r>
      <w:r w:rsidR="0048614A" w:rsidRPr="009442D5">
        <w:rPr>
          <w:rFonts w:cstheme="minorHAnsi"/>
          <w:b/>
          <w:bCs/>
          <w:sz w:val="21"/>
          <w:szCs w:val="21"/>
        </w:rPr>
        <w:t>Tools</w:t>
      </w:r>
      <w:r w:rsidRPr="009442D5">
        <w:rPr>
          <w:rFonts w:cstheme="minorHAnsi"/>
          <w:b/>
          <w:bCs/>
          <w:sz w:val="21"/>
          <w:szCs w:val="21"/>
        </w:rPr>
        <w:tab/>
      </w:r>
      <w:r w:rsidR="009442D5" w:rsidRPr="009442D5">
        <w:rPr>
          <w:rFonts w:cstheme="minorHAnsi"/>
          <w:sz w:val="21"/>
          <w:szCs w:val="21"/>
        </w:rPr>
        <w:t xml:space="preserve">Cypress, Jest, JUnit, Mockito, </w:t>
      </w:r>
      <w:proofErr w:type="spellStart"/>
      <w:r w:rsidR="009442D5" w:rsidRPr="009442D5">
        <w:rPr>
          <w:rFonts w:cstheme="minorHAnsi"/>
          <w:sz w:val="21"/>
          <w:szCs w:val="21"/>
        </w:rPr>
        <w:t>NgRx</w:t>
      </w:r>
      <w:proofErr w:type="spellEnd"/>
      <w:r w:rsidR="009442D5" w:rsidRPr="009442D5">
        <w:rPr>
          <w:rFonts w:cstheme="minorHAnsi"/>
          <w:sz w:val="21"/>
          <w:szCs w:val="21"/>
        </w:rPr>
        <w:t>, TDD/BDD, Agile/Scrum</w:t>
      </w:r>
      <w:r w:rsidR="009442D5" w:rsidRPr="009442D5">
        <w:rPr>
          <w:rFonts w:cstheme="minorHAnsi"/>
          <w:b/>
          <w:bCs/>
          <w:sz w:val="22"/>
          <w:szCs w:val="22"/>
        </w:rPr>
        <w:t xml:space="preserve"> </w:t>
      </w:r>
    </w:p>
    <w:p w14:paraId="05AA300A" w14:textId="3C96F038" w:rsidR="0048614A" w:rsidRPr="009442D5" w:rsidRDefault="0048614A" w:rsidP="00277B72">
      <w:pPr>
        <w:spacing w:after="0" w:line="240" w:lineRule="auto"/>
        <w:ind w:left="2160" w:hanging="2160"/>
        <w:rPr>
          <w:rFonts w:cstheme="minorHAnsi"/>
          <w:sz w:val="21"/>
          <w:szCs w:val="21"/>
        </w:rPr>
      </w:pPr>
      <w:r w:rsidRPr="009442D5">
        <w:rPr>
          <w:rFonts w:cstheme="minorHAnsi"/>
          <w:b/>
          <w:bCs/>
          <w:sz w:val="21"/>
          <w:szCs w:val="21"/>
        </w:rPr>
        <w:t>Other</w:t>
      </w:r>
      <w:r w:rsidRPr="009442D5">
        <w:rPr>
          <w:rFonts w:cstheme="minorHAnsi"/>
          <w:b/>
          <w:bCs/>
          <w:sz w:val="21"/>
          <w:szCs w:val="21"/>
        </w:rPr>
        <w:tab/>
      </w:r>
      <w:r w:rsidR="009442D5" w:rsidRPr="009442D5">
        <w:rPr>
          <w:rFonts w:cstheme="minorHAnsi"/>
          <w:sz w:val="21"/>
          <w:szCs w:val="21"/>
        </w:rPr>
        <w:t>Software Design, Distributed Systems, High Availability Applications, Automation, Design Reviews, Mentoring, AI/LLM Integration, System Performance Optimization</w:t>
      </w:r>
    </w:p>
    <w:p w14:paraId="09E164C9" w14:textId="58F17B78" w:rsidR="00C464B7" w:rsidRPr="009442D5" w:rsidRDefault="0048614A" w:rsidP="007916AF">
      <w:pPr>
        <w:shd w:val="clear" w:color="auto" w:fill="F2F2F2" w:themeFill="background1" w:themeFillShade="F2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442D5">
        <w:rPr>
          <w:rFonts w:cstheme="minorHAnsi"/>
          <w:b/>
          <w:bCs/>
          <w:sz w:val="24"/>
          <w:szCs w:val="24"/>
        </w:rPr>
        <w:t>WORK EXPERIENCE</w:t>
      </w:r>
    </w:p>
    <w:p w14:paraId="0EF86EB3" w14:textId="5AD24932" w:rsidR="0048614A" w:rsidRPr="009442D5" w:rsidRDefault="009442D5" w:rsidP="009442D5">
      <w:pPr>
        <w:tabs>
          <w:tab w:val="left" w:pos="8595"/>
          <w:tab w:val="right" w:pos="10466"/>
        </w:tabs>
        <w:spacing w:after="0" w:line="240" w:lineRule="auto"/>
        <w:rPr>
          <w:rFonts w:cstheme="minorHAnsi"/>
          <w:b/>
          <w:color w:val="0070C0"/>
          <w:sz w:val="22"/>
          <w:szCs w:val="22"/>
        </w:rPr>
      </w:pPr>
      <w:r w:rsidRPr="009442D5">
        <w:rPr>
          <w:rFonts w:cstheme="minorHAnsi"/>
          <w:b/>
          <w:i/>
          <w:iCs/>
          <w:color w:val="0070C0"/>
          <w:sz w:val="22"/>
          <w:szCs w:val="22"/>
        </w:rPr>
        <w:t>Sr. Software Engineer</w:t>
      </w:r>
      <w:r w:rsidRPr="009442D5">
        <w:rPr>
          <w:rFonts w:cstheme="minorHAnsi"/>
          <w:b/>
          <w:color w:val="0070C0"/>
          <w:sz w:val="22"/>
          <w:szCs w:val="22"/>
        </w:rPr>
        <w:t xml:space="preserve"> |</w:t>
      </w:r>
      <w:r w:rsidR="0048614A" w:rsidRPr="009442D5">
        <w:rPr>
          <w:rFonts w:cstheme="minorHAnsi"/>
          <w:b/>
          <w:color w:val="0070C0"/>
          <w:sz w:val="22"/>
          <w:szCs w:val="22"/>
        </w:rPr>
        <w:t>HCA Hea</w:t>
      </w:r>
      <w:r w:rsidRPr="009442D5">
        <w:rPr>
          <w:rFonts w:cstheme="minorHAnsi"/>
          <w:b/>
          <w:color w:val="0070C0"/>
          <w:sz w:val="22"/>
          <w:szCs w:val="22"/>
        </w:rPr>
        <w:t>lthcare |</w:t>
      </w:r>
      <w:r w:rsidR="0048614A" w:rsidRPr="009442D5">
        <w:rPr>
          <w:rFonts w:cstheme="minorHAnsi"/>
          <w:b/>
          <w:color w:val="0070C0"/>
          <w:sz w:val="22"/>
          <w:szCs w:val="22"/>
        </w:rPr>
        <w:t>Tampa, FL</w:t>
      </w:r>
      <w:r w:rsidRPr="009442D5">
        <w:rPr>
          <w:rFonts w:cstheme="minorHAnsi"/>
          <w:b/>
          <w:color w:val="0070C0"/>
          <w:sz w:val="22"/>
          <w:szCs w:val="22"/>
        </w:rPr>
        <w:t xml:space="preserve">                                                                             May 2023 - May 2024</w:t>
      </w:r>
      <w:r w:rsidRPr="009442D5">
        <w:rPr>
          <w:rFonts w:cstheme="minorHAnsi"/>
          <w:b/>
          <w:color w:val="0070C0"/>
          <w:sz w:val="22"/>
          <w:szCs w:val="22"/>
        </w:rPr>
        <w:tab/>
      </w:r>
    </w:p>
    <w:p w14:paraId="2AD47E9B" w14:textId="41BF3BE2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Led design and development of HIPAA-compliant patient onboarding applications using Angular, TypeScript, Java Spring Boot, and REST APIs, improving system reliability by 30%.</w:t>
      </w:r>
    </w:p>
    <w:p w14:paraId="3509BB0E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Mentored junior engineers, conducted code reviews, and guided team in adhering to engineering best practices and CI/CD standards.</w:t>
      </w:r>
    </w:p>
    <w:p w14:paraId="5159CB25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Implemented Cypress-based end-to-end tests and automated CI/CD pipelines, achieving 92% test coverage and reducing production defects by 35%.</w:t>
      </w:r>
    </w:p>
    <w:p w14:paraId="7CD33A15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Collaborated with cross-functional teams to integrate AI/ML-based recommendation engines to enhance patient workflows.</w:t>
      </w:r>
    </w:p>
    <w:p w14:paraId="06682519" w14:textId="4E682A32" w:rsidR="0090662E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Supported production deployments and performed post-release issue resolution, maintaining 99.9% uptime for critical healthcare applications.</w:t>
      </w:r>
    </w:p>
    <w:p w14:paraId="550BE1A2" w14:textId="6B794382" w:rsidR="0048614A" w:rsidRPr="009442D5" w:rsidRDefault="009442D5" w:rsidP="009442D5">
      <w:pPr>
        <w:tabs>
          <w:tab w:val="left" w:pos="8833"/>
          <w:tab w:val="right" w:pos="10466"/>
        </w:tabs>
        <w:spacing w:after="0" w:line="240" w:lineRule="auto"/>
        <w:rPr>
          <w:rFonts w:cstheme="minorHAnsi"/>
          <w:b/>
          <w:color w:val="0070C0"/>
          <w:sz w:val="22"/>
          <w:szCs w:val="22"/>
        </w:rPr>
      </w:pPr>
      <w:r w:rsidRPr="009442D5">
        <w:rPr>
          <w:rFonts w:cstheme="minorHAnsi"/>
          <w:b/>
          <w:i/>
          <w:iCs/>
          <w:color w:val="0070C0"/>
          <w:sz w:val="22"/>
          <w:szCs w:val="22"/>
        </w:rPr>
        <w:t>Software Engineer</w:t>
      </w:r>
      <w:r w:rsidRPr="009442D5">
        <w:rPr>
          <w:rFonts w:cstheme="minorHAnsi"/>
          <w:b/>
          <w:color w:val="0070C0"/>
          <w:sz w:val="22"/>
          <w:szCs w:val="22"/>
        </w:rPr>
        <w:t xml:space="preserve"> |</w:t>
      </w:r>
      <w:r w:rsidR="0048614A" w:rsidRPr="009442D5">
        <w:rPr>
          <w:rFonts w:cstheme="minorHAnsi"/>
          <w:b/>
          <w:color w:val="0070C0"/>
          <w:sz w:val="22"/>
          <w:szCs w:val="22"/>
        </w:rPr>
        <w:t>Amazon</w:t>
      </w:r>
      <w:r w:rsidRPr="009442D5">
        <w:rPr>
          <w:rFonts w:cstheme="minorHAnsi"/>
          <w:b/>
          <w:color w:val="0070C0"/>
          <w:sz w:val="22"/>
          <w:szCs w:val="22"/>
        </w:rPr>
        <w:t xml:space="preserve"> | Telangana, India                                                                                     June 2021 - July 2022</w:t>
      </w:r>
      <w:r w:rsidR="0048614A" w:rsidRPr="009442D5">
        <w:rPr>
          <w:rFonts w:cstheme="minorHAnsi"/>
          <w:b/>
          <w:color w:val="0070C0"/>
          <w:sz w:val="22"/>
          <w:szCs w:val="22"/>
        </w:rPr>
        <w:tab/>
      </w:r>
    </w:p>
    <w:p w14:paraId="2133E58F" w14:textId="2286664F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52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Developed event-driven distributed systems processing 10M+ daily transactions using Node.js, AWS Lambda, Kafka, and DynamoDB.</w:t>
      </w:r>
    </w:p>
    <w:p w14:paraId="5EFA6D66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52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Integrated AWS CloudWatch and SQS for monitoring, alerting, and automated remediation, reducing incident response time by 60%.</w:t>
      </w:r>
    </w:p>
    <w:p w14:paraId="4843C2B6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52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Automated cloud infrastructure using Terraform, reducing manual deployment effort by 70% and improving system scalability.</w:t>
      </w:r>
    </w:p>
    <w:p w14:paraId="6A91A618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52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Tuned APIs and services to reduce latency by 50% under high-load scenarios, ensuring reliable system performance.</w:t>
      </w:r>
    </w:p>
    <w:p w14:paraId="083B293F" w14:textId="709DC8B9" w:rsidR="0090662E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52" w:lineRule="auto"/>
        <w:contextualSpacing w:val="0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Participated in Agile sprint planning, backlog grooming, and cross-team technical solution discussions.</w:t>
      </w:r>
    </w:p>
    <w:p w14:paraId="335091C8" w14:textId="22652548" w:rsidR="0048614A" w:rsidRPr="009442D5" w:rsidRDefault="009442D5" w:rsidP="0048614A">
      <w:pPr>
        <w:tabs>
          <w:tab w:val="right" w:pos="10466"/>
        </w:tabs>
        <w:spacing w:after="0" w:line="240" w:lineRule="auto"/>
        <w:rPr>
          <w:rFonts w:cstheme="minorHAnsi"/>
          <w:b/>
          <w:color w:val="0070C0"/>
          <w:sz w:val="22"/>
          <w:szCs w:val="22"/>
        </w:rPr>
      </w:pPr>
      <w:r w:rsidRPr="009442D5">
        <w:rPr>
          <w:rFonts w:cstheme="minorHAnsi"/>
          <w:b/>
          <w:i/>
          <w:iCs/>
          <w:color w:val="0070C0"/>
          <w:sz w:val="22"/>
          <w:szCs w:val="22"/>
        </w:rPr>
        <w:t>Software Engineer</w:t>
      </w:r>
      <w:r w:rsidRPr="009442D5">
        <w:rPr>
          <w:rFonts w:cstheme="minorHAnsi"/>
          <w:b/>
          <w:color w:val="0070C0"/>
          <w:sz w:val="22"/>
          <w:szCs w:val="22"/>
        </w:rPr>
        <w:t xml:space="preserve"> | </w:t>
      </w:r>
      <w:r w:rsidR="0048614A" w:rsidRPr="009442D5">
        <w:rPr>
          <w:rFonts w:cstheme="minorHAnsi"/>
          <w:b/>
          <w:color w:val="0070C0"/>
          <w:sz w:val="22"/>
          <w:szCs w:val="22"/>
        </w:rPr>
        <w:t>Wipro</w:t>
      </w:r>
      <w:r w:rsidRPr="009442D5">
        <w:rPr>
          <w:rFonts w:cstheme="minorHAnsi"/>
          <w:b/>
          <w:color w:val="0070C0"/>
          <w:sz w:val="22"/>
          <w:szCs w:val="22"/>
        </w:rPr>
        <w:t xml:space="preserve"> | Telangana, India</w:t>
      </w:r>
      <w:r w:rsidRPr="009442D5">
        <w:rPr>
          <w:rFonts w:cstheme="minorHAnsi"/>
          <w:b/>
          <w:color w:val="0070C0"/>
          <w:sz w:val="22"/>
          <w:szCs w:val="22"/>
        </w:rPr>
        <w:tab/>
        <w:t>Aug 2019 - June 2021</w:t>
      </w:r>
    </w:p>
    <w:p w14:paraId="6899BF65" w14:textId="5A1D7E5A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Built enterprise microservices using Spring Boot and Angular, translating UI/UX designs into robust, high-quality code.</w:t>
      </w:r>
    </w:p>
    <w:p w14:paraId="6D507AE0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Migrated BI systems to Snowflake, improving query performance by 45% and reducing operational costs by 20%.</w:t>
      </w:r>
    </w:p>
    <w:p w14:paraId="4386E6E0" w14:textId="77777777" w:rsidR="009442D5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Developed real-time streaming pipelines using Kafka for distributed reporting and analytics systems.</w:t>
      </w:r>
    </w:p>
    <w:p w14:paraId="180F0DEC" w14:textId="2953F0D3" w:rsidR="0090662E" w:rsidRPr="009442D5" w:rsidRDefault="009442D5" w:rsidP="009442D5">
      <w:pPr>
        <w:pStyle w:val="ListParagraph"/>
        <w:widowControl w:val="0"/>
        <w:numPr>
          <w:ilvl w:val="0"/>
          <w:numId w:val="17"/>
        </w:numPr>
        <w:tabs>
          <w:tab w:val="left" w:pos="575"/>
        </w:tabs>
        <w:autoSpaceDE w:val="0"/>
        <w:autoSpaceDN w:val="0"/>
        <w:spacing w:after="0" w:line="240" w:lineRule="auto"/>
        <w:contextualSpacing w:val="0"/>
        <w:rPr>
          <w:rFonts w:cstheme="minorHAnsi"/>
          <w:color w:val="000000" w:themeColor="text1"/>
          <w:sz w:val="21"/>
          <w:szCs w:val="21"/>
        </w:rPr>
      </w:pPr>
      <w:r w:rsidRPr="009442D5">
        <w:rPr>
          <w:rFonts w:cstheme="minorHAnsi"/>
          <w:color w:val="000000" w:themeColor="text1"/>
          <w:sz w:val="21"/>
          <w:szCs w:val="21"/>
        </w:rPr>
        <w:t>Collaborated on design reviews, technical standards enforcement, and system architecture improvements across multiple projects.</w:t>
      </w:r>
    </w:p>
    <w:p w14:paraId="22DFC28D" w14:textId="35884F44" w:rsidR="009B364E" w:rsidRPr="009442D5" w:rsidRDefault="0048614A" w:rsidP="007916AF">
      <w:pPr>
        <w:shd w:val="clear" w:color="auto" w:fill="F2F2F2" w:themeFill="background1" w:themeFillShade="F2"/>
        <w:spacing w:after="0" w:line="240" w:lineRule="auto"/>
        <w:rPr>
          <w:rFonts w:cstheme="minorHAnsi"/>
          <w:b/>
          <w:bCs/>
          <w:sz w:val="32"/>
          <w:szCs w:val="32"/>
        </w:rPr>
      </w:pPr>
      <w:r w:rsidRPr="009442D5">
        <w:rPr>
          <w:rFonts w:cstheme="minorHAnsi"/>
          <w:b/>
          <w:bCs/>
          <w:sz w:val="24"/>
          <w:szCs w:val="24"/>
        </w:rPr>
        <w:t>EDUCATION</w:t>
      </w:r>
    </w:p>
    <w:p w14:paraId="7D374FD2" w14:textId="28421BD6" w:rsidR="009B364E" w:rsidRPr="009442D5" w:rsidRDefault="003B7C15" w:rsidP="00137BCD">
      <w:pPr>
        <w:tabs>
          <w:tab w:val="right" w:pos="10466"/>
        </w:tabs>
        <w:spacing w:before="60" w:after="0" w:line="240" w:lineRule="auto"/>
        <w:ind w:left="144" w:right="173"/>
        <w:rPr>
          <w:rFonts w:cstheme="minorHAnsi"/>
          <w:sz w:val="21"/>
          <w:szCs w:val="21"/>
        </w:rPr>
      </w:pPr>
      <w:r w:rsidRPr="009442D5">
        <w:rPr>
          <w:rFonts w:cstheme="minorHAnsi"/>
          <w:b/>
          <w:bCs/>
          <w:sz w:val="21"/>
          <w:szCs w:val="21"/>
        </w:rPr>
        <w:t>University of South Florida</w:t>
      </w:r>
      <w:r w:rsidRPr="009442D5">
        <w:rPr>
          <w:rFonts w:cstheme="minorHAnsi"/>
          <w:sz w:val="21"/>
          <w:szCs w:val="21"/>
        </w:rPr>
        <w:t xml:space="preserve"> -</w:t>
      </w:r>
      <w:r w:rsidR="009B364E" w:rsidRPr="009442D5">
        <w:rPr>
          <w:rFonts w:cstheme="minorHAnsi"/>
          <w:sz w:val="21"/>
          <w:szCs w:val="21"/>
        </w:rPr>
        <w:t xml:space="preserve"> </w:t>
      </w:r>
      <w:r w:rsidRPr="009442D5">
        <w:rPr>
          <w:rFonts w:cstheme="minorHAnsi"/>
          <w:sz w:val="21"/>
          <w:szCs w:val="21"/>
        </w:rPr>
        <w:t>MS in Business Analytics and Information Systems</w:t>
      </w:r>
      <w:r w:rsidR="009B364E" w:rsidRPr="009442D5">
        <w:rPr>
          <w:rFonts w:cstheme="minorHAnsi"/>
          <w:sz w:val="21"/>
          <w:szCs w:val="21"/>
        </w:rPr>
        <w:tab/>
      </w:r>
    </w:p>
    <w:p w14:paraId="4DFE18C2" w14:textId="29930C93" w:rsidR="00A40735" w:rsidRPr="009442D5" w:rsidRDefault="003B7C15" w:rsidP="00137BCD">
      <w:pPr>
        <w:tabs>
          <w:tab w:val="right" w:pos="10466"/>
        </w:tabs>
        <w:spacing w:after="0" w:line="240" w:lineRule="auto"/>
        <w:ind w:left="144" w:right="173"/>
        <w:rPr>
          <w:rFonts w:cstheme="minorHAnsi"/>
          <w:sz w:val="22"/>
          <w:szCs w:val="22"/>
        </w:rPr>
      </w:pPr>
      <w:r w:rsidRPr="009442D5">
        <w:rPr>
          <w:rFonts w:cstheme="minorHAnsi"/>
          <w:b/>
          <w:bCs/>
          <w:sz w:val="21"/>
          <w:szCs w:val="21"/>
        </w:rPr>
        <w:t>GCET</w:t>
      </w:r>
      <w:r w:rsidRPr="009442D5">
        <w:rPr>
          <w:rFonts w:cstheme="minorHAnsi"/>
          <w:sz w:val="21"/>
          <w:szCs w:val="21"/>
        </w:rPr>
        <w:t xml:space="preserve"> -</w:t>
      </w:r>
      <w:r w:rsidR="009B364E" w:rsidRPr="009442D5">
        <w:rPr>
          <w:rFonts w:cstheme="minorHAnsi"/>
          <w:sz w:val="21"/>
          <w:szCs w:val="21"/>
        </w:rPr>
        <w:t xml:space="preserve"> </w:t>
      </w:r>
      <w:r w:rsidRPr="009442D5">
        <w:rPr>
          <w:rFonts w:cstheme="minorHAnsi"/>
          <w:sz w:val="21"/>
          <w:szCs w:val="21"/>
        </w:rPr>
        <w:t xml:space="preserve">Bachelor of Technology in Computer </w:t>
      </w:r>
      <w:r w:rsidR="001147E0" w:rsidRPr="009442D5">
        <w:rPr>
          <w:rFonts w:cstheme="minorHAnsi"/>
          <w:sz w:val="21"/>
          <w:szCs w:val="21"/>
        </w:rPr>
        <w:t>Science</w:t>
      </w:r>
      <w:r w:rsidR="009B364E" w:rsidRPr="009442D5">
        <w:rPr>
          <w:rFonts w:cstheme="minorHAnsi"/>
          <w:sz w:val="22"/>
          <w:szCs w:val="22"/>
        </w:rPr>
        <w:tab/>
      </w:r>
    </w:p>
    <w:p w14:paraId="51DAADBB" w14:textId="76278248" w:rsidR="000B0B67" w:rsidRPr="009442D5" w:rsidRDefault="0048614A" w:rsidP="007916AF">
      <w:pPr>
        <w:shd w:val="clear" w:color="auto" w:fill="F2F2F2" w:themeFill="background1" w:themeFillShade="F2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9442D5">
        <w:rPr>
          <w:rFonts w:cstheme="minorHAnsi"/>
          <w:b/>
          <w:bCs/>
          <w:sz w:val="24"/>
          <w:szCs w:val="24"/>
        </w:rPr>
        <w:t>PROJECTS</w:t>
      </w:r>
    </w:p>
    <w:p w14:paraId="66C76DAC" w14:textId="55FF7452" w:rsidR="000760EC" w:rsidRPr="009442D5" w:rsidRDefault="0090662E" w:rsidP="000760EC">
      <w:pPr>
        <w:pStyle w:val="ListParagraph"/>
        <w:numPr>
          <w:ilvl w:val="0"/>
          <w:numId w:val="15"/>
        </w:numPr>
        <w:spacing w:after="0" w:line="240" w:lineRule="auto"/>
        <w:ind w:right="173"/>
        <w:rPr>
          <w:rFonts w:cstheme="minorHAnsi"/>
          <w:b/>
          <w:bCs/>
          <w:sz w:val="21"/>
          <w:szCs w:val="21"/>
        </w:rPr>
      </w:pPr>
      <w:r w:rsidRPr="009442D5">
        <w:rPr>
          <w:rFonts w:cstheme="minorHAnsi"/>
          <w:b/>
          <w:bCs/>
          <w:sz w:val="21"/>
          <w:szCs w:val="21"/>
        </w:rPr>
        <w:t>Real-Time IoT Monitoring Pipeline</w:t>
      </w:r>
      <w:r w:rsidR="000760EC" w:rsidRPr="009442D5">
        <w:rPr>
          <w:rFonts w:cstheme="minorHAnsi"/>
          <w:b/>
          <w:bCs/>
          <w:sz w:val="21"/>
          <w:szCs w:val="21"/>
        </w:rPr>
        <w:t xml:space="preserve">: </w:t>
      </w:r>
    </w:p>
    <w:p w14:paraId="5B38E70A" w14:textId="526F444C" w:rsidR="0090662E" w:rsidRPr="009442D5" w:rsidRDefault="0090662E" w:rsidP="000C3AFB">
      <w:pPr>
        <w:pStyle w:val="ListParagraph"/>
        <w:numPr>
          <w:ilvl w:val="1"/>
          <w:numId w:val="15"/>
        </w:numPr>
        <w:spacing w:after="0" w:line="240" w:lineRule="auto"/>
        <w:ind w:right="173"/>
        <w:rPr>
          <w:rFonts w:cstheme="minorHAnsi"/>
          <w:sz w:val="21"/>
          <w:szCs w:val="21"/>
        </w:rPr>
      </w:pPr>
      <w:r w:rsidRPr="009442D5">
        <w:rPr>
          <w:rFonts w:cstheme="minorHAnsi"/>
          <w:sz w:val="21"/>
          <w:szCs w:val="21"/>
        </w:rPr>
        <w:t>Architected scalable distributed pipeline using Kafka, Spark Streaming, Azure Data Lake, and MongoDB for 100K+ IoT devices; achieved 5–10s latency, 99% anomaly detection, and reduced downtime by 50%.</w:t>
      </w:r>
    </w:p>
    <w:p w14:paraId="01942E55" w14:textId="34BD8202" w:rsidR="00551BDE" w:rsidRPr="009442D5" w:rsidRDefault="0090662E" w:rsidP="00551BDE">
      <w:pPr>
        <w:pStyle w:val="ListParagraph"/>
        <w:numPr>
          <w:ilvl w:val="0"/>
          <w:numId w:val="15"/>
        </w:numPr>
        <w:spacing w:after="0" w:line="240" w:lineRule="auto"/>
        <w:ind w:right="173"/>
        <w:rPr>
          <w:rFonts w:cstheme="minorHAnsi"/>
          <w:b/>
          <w:bCs/>
          <w:sz w:val="21"/>
          <w:szCs w:val="21"/>
        </w:rPr>
      </w:pPr>
      <w:r w:rsidRPr="009442D5">
        <w:rPr>
          <w:rFonts w:cstheme="minorHAnsi"/>
          <w:b/>
          <w:bCs/>
          <w:sz w:val="21"/>
          <w:szCs w:val="21"/>
        </w:rPr>
        <w:t>Automation &amp; Cloud Deployment</w:t>
      </w:r>
      <w:r w:rsidR="00551BDE" w:rsidRPr="009442D5">
        <w:rPr>
          <w:rFonts w:cstheme="minorHAnsi"/>
          <w:b/>
          <w:bCs/>
          <w:sz w:val="21"/>
          <w:szCs w:val="21"/>
        </w:rPr>
        <w:t>:</w:t>
      </w:r>
    </w:p>
    <w:p w14:paraId="67AA5961" w14:textId="40621A19" w:rsidR="00551BDE" w:rsidRPr="009442D5" w:rsidRDefault="0090662E" w:rsidP="00EA5EA1">
      <w:pPr>
        <w:pStyle w:val="ListParagraph"/>
        <w:numPr>
          <w:ilvl w:val="1"/>
          <w:numId w:val="15"/>
        </w:numPr>
        <w:spacing w:after="0" w:line="240" w:lineRule="auto"/>
        <w:ind w:right="173"/>
        <w:rPr>
          <w:rFonts w:cstheme="minorHAnsi"/>
          <w:sz w:val="21"/>
          <w:szCs w:val="21"/>
        </w:rPr>
      </w:pPr>
      <w:r w:rsidRPr="009442D5">
        <w:rPr>
          <w:rFonts w:cstheme="minorHAnsi"/>
          <w:sz w:val="21"/>
          <w:szCs w:val="21"/>
        </w:rPr>
        <w:t>Implemented CI/CD automation for microservices on AWS EKS and Kubernetes; streamlined deployments across multiple environments, cutting release time by 40%.</w:t>
      </w:r>
    </w:p>
    <w:sectPr w:rsidR="00551BDE" w:rsidRPr="009442D5" w:rsidSect="00EA5EA1">
      <w:pgSz w:w="11906" w:h="16838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7DE8C" w14:textId="77777777" w:rsidR="000F05F9" w:rsidRDefault="000F05F9" w:rsidP="005413B6">
      <w:pPr>
        <w:spacing w:after="0" w:line="240" w:lineRule="auto"/>
      </w:pPr>
      <w:r>
        <w:separator/>
      </w:r>
    </w:p>
  </w:endnote>
  <w:endnote w:type="continuationSeparator" w:id="0">
    <w:p w14:paraId="701ACF45" w14:textId="77777777" w:rsidR="000F05F9" w:rsidRDefault="000F05F9" w:rsidP="00541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71BC7" w14:textId="77777777" w:rsidR="000F05F9" w:rsidRDefault="000F05F9" w:rsidP="005413B6">
      <w:pPr>
        <w:spacing w:after="0" w:line="240" w:lineRule="auto"/>
      </w:pPr>
      <w:r>
        <w:separator/>
      </w:r>
    </w:p>
  </w:footnote>
  <w:footnote w:type="continuationSeparator" w:id="0">
    <w:p w14:paraId="06A7D322" w14:textId="77777777" w:rsidR="000F05F9" w:rsidRDefault="000F05F9" w:rsidP="00541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6094"/>
    <w:multiLevelType w:val="hybridMultilevel"/>
    <w:tmpl w:val="91666AB4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56677"/>
    <w:multiLevelType w:val="hybridMultilevel"/>
    <w:tmpl w:val="612E7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E389B"/>
    <w:multiLevelType w:val="hybridMultilevel"/>
    <w:tmpl w:val="7E1A2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64D1A"/>
    <w:multiLevelType w:val="hybridMultilevel"/>
    <w:tmpl w:val="238893D6"/>
    <w:lvl w:ilvl="0" w:tplc="273C927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BE14F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2" w:tplc="797C041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871EEDA8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CD6C4A4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5" w:tplc="FE5EEA08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plc="EEC21430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E53E2D02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  <w:lvl w:ilvl="8" w:tplc="1FCAD6A4">
      <w:numFmt w:val="bullet"/>
      <w:lvlText w:val="•"/>
      <w:lvlJc w:val="left"/>
      <w:pPr>
        <w:ind w:left="914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F2316C3"/>
    <w:multiLevelType w:val="hybridMultilevel"/>
    <w:tmpl w:val="B4A0D23A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F4ACE"/>
    <w:multiLevelType w:val="hybridMultilevel"/>
    <w:tmpl w:val="0FBE4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50810"/>
    <w:multiLevelType w:val="hybridMultilevel"/>
    <w:tmpl w:val="DFA68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F1C8A"/>
    <w:multiLevelType w:val="hybridMultilevel"/>
    <w:tmpl w:val="85DE1A9C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C3649"/>
    <w:multiLevelType w:val="hybridMultilevel"/>
    <w:tmpl w:val="A6C45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126D7"/>
    <w:multiLevelType w:val="hybridMultilevel"/>
    <w:tmpl w:val="C8367C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4D1D2291"/>
    <w:multiLevelType w:val="hybridMultilevel"/>
    <w:tmpl w:val="9B7C5BFA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533C4"/>
    <w:multiLevelType w:val="hybridMultilevel"/>
    <w:tmpl w:val="512A0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A3040"/>
    <w:multiLevelType w:val="hybridMultilevel"/>
    <w:tmpl w:val="64AA283C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361EF"/>
    <w:multiLevelType w:val="hybridMultilevel"/>
    <w:tmpl w:val="AC62B31A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F05E4"/>
    <w:multiLevelType w:val="hybridMultilevel"/>
    <w:tmpl w:val="E14CAAFE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24408"/>
    <w:multiLevelType w:val="hybridMultilevel"/>
    <w:tmpl w:val="710E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518A5"/>
    <w:multiLevelType w:val="hybridMultilevel"/>
    <w:tmpl w:val="6D361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25002">
    <w:abstractNumId w:val="11"/>
  </w:num>
  <w:num w:numId="2" w16cid:durableId="1347637111">
    <w:abstractNumId w:val="1"/>
  </w:num>
  <w:num w:numId="3" w16cid:durableId="1238514420">
    <w:abstractNumId w:val="6"/>
  </w:num>
  <w:num w:numId="4" w16cid:durableId="1043596063">
    <w:abstractNumId w:val="14"/>
  </w:num>
  <w:num w:numId="5" w16cid:durableId="1292904464">
    <w:abstractNumId w:val="13"/>
  </w:num>
  <w:num w:numId="6" w16cid:durableId="30959497">
    <w:abstractNumId w:val="7"/>
  </w:num>
  <w:num w:numId="7" w16cid:durableId="1272083130">
    <w:abstractNumId w:val="10"/>
  </w:num>
  <w:num w:numId="8" w16cid:durableId="867136616">
    <w:abstractNumId w:val="12"/>
  </w:num>
  <w:num w:numId="9" w16cid:durableId="288433690">
    <w:abstractNumId w:val="0"/>
  </w:num>
  <w:num w:numId="10" w16cid:durableId="1883636957">
    <w:abstractNumId w:val="4"/>
  </w:num>
  <w:num w:numId="11" w16cid:durableId="381053860">
    <w:abstractNumId w:val="16"/>
  </w:num>
  <w:num w:numId="12" w16cid:durableId="2006787823">
    <w:abstractNumId w:val="8"/>
  </w:num>
  <w:num w:numId="13" w16cid:durableId="1782994689">
    <w:abstractNumId w:val="5"/>
  </w:num>
  <w:num w:numId="14" w16cid:durableId="13772907">
    <w:abstractNumId w:val="2"/>
  </w:num>
  <w:num w:numId="15" w16cid:durableId="1815635762">
    <w:abstractNumId w:val="9"/>
  </w:num>
  <w:num w:numId="16" w16cid:durableId="1253903479">
    <w:abstractNumId w:val="15"/>
  </w:num>
  <w:num w:numId="17" w16cid:durableId="91255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C15"/>
    <w:rsid w:val="000004BE"/>
    <w:rsid w:val="0001365B"/>
    <w:rsid w:val="000471FD"/>
    <w:rsid w:val="00050B63"/>
    <w:rsid w:val="0007277C"/>
    <w:rsid w:val="000760EC"/>
    <w:rsid w:val="00081ECB"/>
    <w:rsid w:val="000A1C0E"/>
    <w:rsid w:val="000B0B67"/>
    <w:rsid w:val="000C14A1"/>
    <w:rsid w:val="000C3AFB"/>
    <w:rsid w:val="000E411F"/>
    <w:rsid w:val="000F05F9"/>
    <w:rsid w:val="00102316"/>
    <w:rsid w:val="00110300"/>
    <w:rsid w:val="001147E0"/>
    <w:rsid w:val="00137BCD"/>
    <w:rsid w:val="00151D09"/>
    <w:rsid w:val="00165AF9"/>
    <w:rsid w:val="001964DC"/>
    <w:rsid w:val="001C6AFD"/>
    <w:rsid w:val="001E7AC1"/>
    <w:rsid w:val="00206264"/>
    <w:rsid w:val="00211068"/>
    <w:rsid w:val="00277B72"/>
    <w:rsid w:val="002A1C3D"/>
    <w:rsid w:val="002A6B10"/>
    <w:rsid w:val="002A754A"/>
    <w:rsid w:val="002C23DD"/>
    <w:rsid w:val="002C2506"/>
    <w:rsid w:val="002C30CE"/>
    <w:rsid w:val="002C4E91"/>
    <w:rsid w:val="0034271A"/>
    <w:rsid w:val="00356324"/>
    <w:rsid w:val="00360EEF"/>
    <w:rsid w:val="00376906"/>
    <w:rsid w:val="003B5244"/>
    <w:rsid w:val="003B7C15"/>
    <w:rsid w:val="003C3B4D"/>
    <w:rsid w:val="003C3CD6"/>
    <w:rsid w:val="00401F87"/>
    <w:rsid w:val="00403A11"/>
    <w:rsid w:val="0041227C"/>
    <w:rsid w:val="00421279"/>
    <w:rsid w:val="00454789"/>
    <w:rsid w:val="00481000"/>
    <w:rsid w:val="0048614A"/>
    <w:rsid w:val="004A38C7"/>
    <w:rsid w:val="004D28EC"/>
    <w:rsid w:val="004E7D6E"/>
    <w:rsid w:val="004F24F7"/>
    <w:rsid w:val="004F6A5B"/>
    <w:rsid w:val="00500AD1"/>
    <w:rsid w:val="005044B6"/>
    <w:rsid w:val="005413B6"/>
    <w:rsid w:val="00550BCD"/>
    <w:rsid w:val="00551BDE"/>
    <w:rsid w:val="00552EF7"/>
    <w:rsid w:val="00556657"/>
    <w:rsid w:val="005645DB"/>
    <w:rsid w:val="00566E79"/>
    <w:rsid w:val="00594DFB"/>
    <w:rsid w:val="005A0AEA"/>
    <w:rsid w:val="005A0CC4"/>
    <w:rsid w:val="005C34E1"/>
    <w:rsid w:val="005D38D5"/>
    <w:rsid w:val="005D778E"/>
    <w:rsid w:val="005E1879"/>
    <w:rsid w:val="005E51B7"/>
    <w:rsid w:val="005E5FA5"/>
    <w:rsid w:val="006111F2"/>
    <w:rsid w:val="006243AA"/>
    <w:rsid w:val="0063161E"/>
    <w:rsid w:val="00666E43"/>
    <w:rsid w:val="00675F71"/>
    <w:rsid w:val="00681BCA"/>
    <w:rsid w:val="00682785"/>
    <w:rsid w:val="00682887"/>
    <w:rsid w:val="006969E3"/>
    <w:rsid w:val="006A1097"/>
    <w:rsid w:val="006A24BD"/>
    <w:rsid w:val="006E3214"/>
    <w:rsid w:val="00700D0B"/>
    <w:rsid w:val="00730C13"/>
    <w:rsid w:val="00761C8C"/>
    <w:rsid w:val="00765ECF"/>
    <w:rsid w:val="007663C5"/>
    <w:rsid w:val="00773396"/>
    <w:rsid w:val="0078359E"/>
    <w:rsid w:val="007916AF"/>
    <w:rsid w:val="00793B49"/>
    <w:rsid w:val="007C0B80"/>
    <w:rsid w:val="0083281E"/>
    <w:rsid w:val="0083291B"/>
    <w:rsid w:val="00834177"/>
    <w:rsid w:val="008367E1"/>
    <w:rsid w:val="008566FD"/>
    <w:rsid w:val="00857D36"/>
    <w:rsid w:val="008C3C14"/>
    <w:rsid w:val="008C6A32"/>
    <w:rsid w:val="008D0A92"/>
    <w:rsid w:val="008F271E"/>
    <w:rsid w:val="008F3215"/>
    <w:rsid w:val="0090662E"/>
    <w:rsid w:val="0092238D"/>
    <w:rsid w:val="009419CF"/>
    <w:rsid w:val="009442D5"/>
    <w:rsid w:val="00956BFD"/>
    <w:rsid w:val="009620EB"/>
    <w:rsid w:val="00962C9C"/>
    <w:rsid w:val="00965F12"/>
    <w:rsid w:val="009A49F7"/>
    <w:rsid w:val="009B364E"/>
    <w:rsid w:val="009F4E74"/>
    <w:rsid w:val="00A15689"/>
    <w:rsid w:val="00A23EB2"/>
    <w:rsid w:val="00A40735"/>
    <w:rsid w:val="00A43994"/>
    <w:rsid w:val="00A43FE4"/>
    <w:rsid w:val="00A469D9"/>
    <w:rsid w:val="00A84044"/>
    <w:rsid w:val="00A853A8"/>
    <w:rsid w:val="00A874F1"/>
    <w:rsid w:val="00AA013C"/>
    <w:rsid w:val="00AB4578"/>
    <w:rsid w:val="00AD602A"/>
    <w:rsid w:val="00AF44BC"/>
    <w:rsid w:val="00AF5684"/>
    <w:rsid w:val="00B37A59"/>
    <w:rsid w:val="00B543F7"/>
    <w:rsid w:val="00B6233C"/>
    <w:rsid w:val="00B7044F"/>
    <w:rsid w:val="00B70D93"/>
    <w:rsid w:val="00B81699"/>
    <w:rsid w:val="00B94759"/>
    <w:rsid w:val="00B94EE9"/>
    <w:rsid w:val="00BA0093"/>
    <w:rsid w:val="00BA1D34"/>
    <w:rsid w:val="00BB2FEF"/>
    <w:rsid w:val="00BF0489"/>
    <w:rsid w:val="00C01780"/>
    <w:rsid w:val="00C37B59"/>
    <w:rsid w:val="00C464B7"/>
    <w:rsid w:val="00C5101E"/>
    <w:rsid w:val="00C54B6E"/>
    <w:rsid w:val="00C550EF"/>
    <w:rsid w:val="00C56EE4"/>
    <w:rsid w:val="00C617AA"/>
    <w:rsid w:val="00C62744"/>
    <w:rsid w:val="00C63F37"/>
    <w:rsid w:val="00C82A7A"/>
    <w:rsid w:val="00C8412F"/>
    <w:rsid w:val="00CA19BA"/>
    <w:rsid w:val="00CA2E0B"/>
    <w:rsid w:val="00CC2222"/>
    <w:rsid w:val="00CD2D3F"/>
    <w:rsid w:val="00CE3B7B"/>
    <w:rsid w:val="00CF63BA"/>
    <w:rsid w:val="00D045BC"/>
    <w:rsid w:val="00D10522"/>
    <w:rsid w:val="00D30D3E"/>
    <w:rsid w:val="00D641E4"/>
    <w:rsid w:val="00D719A3"/>
    <w:rsid w:val="00D92E3C"/>
    <w:rsid w:val="00DA0886"/>
    <w:rsid w:val="00DF6C26"/>
    <w:rsid w:val="00E15D73"/>
    <w:rsid w:val="00E17955"/>
    <w:rsid w:val="00E2417B"/>
    <w:rsid w:val="00E26C0F"/>
    <w:rsid w:val="00E527A8"/>
    <w:rsid w:val="00E62C6D"/>
    <w:rsid w:val="00E82B46"/>
    <w:rsid w:val="00E90FCF"/>
    <w:rsid w:val="00E93E26"/>
    <w:rsid w:val="00EA5EA1"/>
    <w:rsid w:val="00EA713F"/>
    <w:rsid w:val="00ED5F7B"/>
    <w:rsid w:val="00EF083C"/>
    <w:rsid w:val="00F05712"/>
    <w:rsid w:val="00F21DD5"/>
    <w:rsid w:val="00F21DF0"/>
    <w:rsid w:val="00F23C2D"/>
    <w:rsid w:val="00F30E98"/>
    <w:rsid w:val="00F5133D"/>
    <w:rsid w:val="00F57F3D"/>
    <w:rsid w:val="00F60F00"/>
    <w:rsid w:val="00FE0353"/>
    <w:rsid w:val="00FE0DC6"/>
    <w:rsid w:val="00FF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76A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BDE"/>
  </w:style>
  <w:style w:type="paragraph" w:styleId="Heading1">
    <w:name w:val="heading 1"/>
    <w:basedOn w:val="Normal"/>
    <w:next w:val="Normal"/>
    <w:link w:val="Heading1Char"/>
    <w:uiPriority w:val="9"/>
    <w:qFormat/>
    <w:rsid w:val="00551BD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BDE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BD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BDE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BDE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DE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DE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DE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DE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64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1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3B6"/>
  </w:style>
  <w:style w:type="paragraph" w:styleId="Footer">
    <w:name w:val="footer"/>
    <w:basedOn w:val="Normal"/>
    <w:link w:val="FooterChar"/>
    <w:uiPriority w:val="99"/>
    <w:unhideWhenUsed/>
    <w:rsid w:val="00541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3B6"/>
  </w:style>
  <w:style w:type="character" w:styleId="UnresolvedMention">
    <w:name w:val="Unresolved Mention"/>
    <w:basedOn w:val="DefaultParagraphFont"/>
    <w:uiPriority w:val="99"/>
    <w:semiHidden/>
    <w:unhideWhenUsed/>
    <w:rsid w:val="005E5FA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51BDE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BDE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BDE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BDE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BDE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DE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DE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DE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DE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1BDE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51BDE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51BDE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DE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51BDE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551BDE"/>
    <w:rPr>
      <w:b/>
      <w:color w:val="ED7D31" w:themeColor="accent2"/>
    </w:rPr>
  </w:style>
  <w:style w:type="character" w:styleId="Emphasis">
    <w:name w:val="Emphasis"/>
    <w:uiPriority w:val="20"/>
    <w:qFormat/>
    <w:rsid w:val="00551BDE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551BD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51BDE"/>
  </w:style>
  <w:style w:type="paragraph" w:styleId="Quote">
    <w:name w:val="Quote"/>
    <w:basedOn w:val="Normal"/>
    <w:next w:val="Normal"/>
    <w:link w:val="QuoteChar"/>
    <w:uiPriority w:val="29"/>
    <w:qFormat/>
    <w:rsid w:val="00551BDE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51BDE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DE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DE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551BDE"/>
    <w:rPr>
      <w:i/>
    </w:rPr>
  </w:style>
  <w:style w:type="character" w:styleId="IntenseEmphasis">
    <w:name w:val="Intense Emphasis"/>
    <w:uiPriority w:val="21"/>
    <w:qFormat/>
    <w:rsid w:val="00551BDE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551BDE"/>
    <w:rPr>
      <w:b/>
    </w:rPr>
  </w:style>
  <w:style w:type="character" w:styleId="IntenseReference">
    <w:name w:val="Intense Reference"/>
    <w:uiPriority w:val="32"/>
    <w:qFormat/>
    <w:rsid w:val="00551BDE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551BD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1BDE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B947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prakashm2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akash-madderl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bezivanj/Library/Group%20Containers/UBF8T346G9.Office/User%20Content.localized/Templates.localized/ExperiencedChronological-Classic%20first.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2101FD-14AB-1E4E-AE64-449B402E0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ExperiencedChronological-Classic first.template.dotx</Template>
  <TotalTime>0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2025-09-25T22:03:00Z</dcterms:created>
  <dcterms:modified xsi:type="dcterms:W3CDTF">2025-09-25T22:03:00Z</dcterms:modified>
</cp:coreProperties>
</file>